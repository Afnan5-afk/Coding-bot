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BA24">
      <w:r>
        <w:t xml:space="preserve">                                                   </w:t>
      </w:r>
      <w:bookmarkStart w:id="0" w:name="_GoBack"/>
      <w:bookmarkEnd w:id="0"/>
    </w:p>
    <w:p w14:paraId="6BF4C9DF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28F16534"/>
    <w:p w14:paraId="34D8752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9)</w:t>
      </w:r>
    </w:p>
    <w:p w14:paraId="6F1256DD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A3C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9B615C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3CF2D0AD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2A09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7DF0F3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1357CABD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59</w:t>
            </w:r>
          </w:p>
        </w:tc>
      </w:tr>
      <w:tr w14:paraId="2CD4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45A6A7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BB43EA9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1A30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8D2A09C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43687A8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9</w:t>
            </w:r>
          </w:p>
        </w:tc>
      </w:tr>
      <w:tr w14:paraId="13B0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3CBB3C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BCF285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7F4D3C11"/>
    <w:p w14:paraId="255252E1">
      <w:r>
        <w:br w:type="page"/>
      </w:r>
    </w:p>
    <w:p w14:paraId="69E97D9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Objectives</w:t>
      </w:r>
    </w:p>
    <w:p w14:paraId="3D844D3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Understand the concept of functions in C++.</w:t>
      </w:r>
    </w:p>
    <w:p w14:paraId="17923F3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Learn how to declare, define, and call functions.</w:t>
      </w:r>
    </w:p>
    <w:p w14:paraId="609123A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Practice writing functions with and without parameters.</w:t>
      </w:r>
    </w:p>
    <w:p w14:paraId="3B12DB9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Apply functions to solve problems using arrays.</w:t>
      </w:r>
    </w:p>
    <w:p w14:paraId="296C1726">
      <w:pPr>
        <w:ind w:left="720"/>
        <w:rPr>
          <w:sz w:val="28"/>
          <w:szCs w:val="28"/>
        </w:rPr>
      </w:pPr>
    </w:p>
    <w:p w14:paraId="5D7E5890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📖</w:t>
      </w:r>
      <w:r>
        <w:rPr>
          <w:b/>
          <w:bCs/>
          <w:sz w:val="36"/>
          <w:szCs w:val="36"/>
        </w:rPr>
        <w:t xml:space="preserve"> Theory</w:t>
      </w:r>
    </w:p>
    <w:p w14:paraId="53187510">
      <w:pPr>
        <w:rPr>
          <w:sz w:val="28"/>
          <w:szCs w:val="28"/>
        </w:rPr>
      </w:pPr>
      <w:r>
        <w:rPr>
          <w:sz w:val="28"/>
          <w:szCs w:val="28"/>
        </w:rPr>
        <w:t>Functions in C++ allow us to break programs into smaller reusable parts. Each function has:</w:t>
      </w:r>
    </w:p>
    <w:p w14:paraId="6C4FBE1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(identifier).</w:t>
      </w:r>
    </w:p>
    <w:p w14:paraId="4A3CDCBD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Parameters</w:t>
      </w:r>
      <w:r>
        <w:rPr>
          <w:sz w:val="28"/>
          <w:szCs w:val="28"/>
        </w:rPr>
        <w:t xml:space="preserve"> (optional inputs).</w:t>
      </w:r>
    </w:p>
    <w:p w14:paraId="1BED0AB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return type</w:t>
      </w:r>
      <w:r>
        <w:rPr>
          <w:sz w:val="28"/>
          <w:szCs w:val="28"/>
        </w:rPr>
        <w:t xml:space="preserve"> (the kind of value it gives back).</w:t>
      </w:r>
    </w:p>
    <w:p w14:paraId="6FC0CFF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prototype</w:t>
      </w:r>
      <w:r>
        <w:rPr>
          <w:sz w:val="28"/>
          <w:szCs w:val="28"/>
        </w:rPr>
        <w:t xml:space="preserve"> tells the compiler what the function looks like before it is used. </w:t>
      </w:r>
      <w:r>
        <w:rPr>
          <w:b/>
          <w:bCs/>
          <w:sz w:val="32"/>
          <w:szCs w:val="32"/>
        </w:rPr>
        <w:t>Syntax:</w:t>
      </w:r>
    </w:p>
    <w:p w14:paraId="16B0ECEB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returnType functionName(parameters);</w:t>
      </w:r>
    </w:p>
    <w:p w14:paraId="021F19BD"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Examples:</w:t>
      </w:r>
    </w:p>
    <w:p w14:paraId="7E2B20E7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 main(); → returns an integer, no parameters.</w:t>
      </w:r>
    </w:p>
    <w:p w14:paraId="579A356E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float divide(int a, int b); → returns a float, takes two integers.</w:t>
      </w:r>
    </w:p>
    <w:p w14:paraId="41B821DA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void square(float x); → returns nothing, takes one float.</w:t>
      </w:r>
    </w:p>
    <w:p w14:paraId="57D3626F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Tasks</w:t>
      </w:r>
    </w:p>
    <w:p w14:paraId="614AB497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1: Function Introduction and Declaration</w:t>
      </w:r>
    </w:p>
    <w:p w14:paraId="792D5BB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32"/>
          <w:szCs w:val="32"/>
        </w:rPr>
        <w:t>#</w:t>
      </w:r>
      <w:r>
        <w:rPr>
          <w:color w:val="2E75B6" w:themeColor="accent5" w:themeShade="BF"/>
          <w:sz w:val="28"/>
          <w:szCs w:val="28"/>
        </w:rPr>
        <w:t xml:space="preserve">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5C24FC7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11F6FC16">
      <w:pPr>
        <w:rPr>
          <w:color w:val="2E75B6" w:themeColor="accent5" w:themeShade="BF"/>
          <w:sz w:val="28"/>
          <w:szCs w:val="28"/>
        </w:rPr>
      </w:pPr>
    </w:p>
    <w:p w14:paraId="4B31A61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greet() {   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4ABCBE5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"Welcome to Lab 09!"; </w:t>
      </w:r>
      <w:r>
        <w:rPr>
          <w:color w:val="385724" w:themeColor="accent6" w:themeShade="80"/>
          <w:sz w:val="28"/>
          <w:szCs w:val="28"/>
        </w:rPr>
        <w:t>// print greeting message</w:t>
      </w:r>
    </w:p>
    <w:p w14:paraId="45DF7D47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29D5ECED">
      <w:pPr>
        <w:rPr>
          <w:color w:val="2E75B6" w:themeColor="accent5" w:themeShade="BF"/>
          <w:sz w:val="28"/>
          <w:szCs w:val="28"/>
        </w:rPr>
      </w:pPr>
    </w:p>
    <w:p w14:paraId="0EEF1BA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0604FAE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greet();                 </w:t>
      </w:r>
      <w:r>
        <w:rPr>
          <w:color w:val="385724" w:themeColor="accent6" w:themeShade="80"/>
          <w:sz w:val="28"/>
          <w:szCs w:val="28"/>
        </w:rPr>
        <w:t>// call the greet function</w:t>
      </w:r>
    </w:p>
    <w:p w14:paraId="08199DCD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09FEDE40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0A483069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Basic Function Declaration and Call</w:t>
      </w:r>
    </w:p>
    <w:p w14:paraId="662C57B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E2E522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6212D5B2">
      <w:pPr>
        <w:rPr>
          <w:color w:val="2E75B6" w:themeColor="accent5" w:themeShade="BF"/>
          <w:sz w:val="28"/>
          <w:szCs w:val="28"/>
        </w:rPr>
      </w:pPr>
    </w:p>
    <w:p w14:paraId="079CEF9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sayHello() {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2AA08392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"Hello, World!"; </w:t>
      </w:r>
      <w:r>
        <w:rPr>
          <w:color w:val="385724" w:themeColor="accent6" w:themeShade="80"/>
          <w:sz w:val="28"/>
          <w:szCs w:val="28"/>
        </w:rPr>
        <w:t>// print hello message</w:t>
      </w:r>
    </w:p>
    <w:p w14:paraId="6AE43A5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509F5F05">
      <w:pPr>
        <w:rPr>
          <w:color w:val="2E75B6" w:themeColor="accent5" w:themeShade="BF"/>
          <w:sz w:val="28"/>
          <w:szCs w:val="28"/>
        </w:rPr>
      </w:pPr>
    </w:p>
    <w:p w14:paraId="0D0D11DF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49733D53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sayHello();              </w:t>
      </w:r>
      <w:r>
        <w:rPr>
          <w:color w:val="385724" w:themeColor="accent6" w:themeShade="80"/>
          <w:sz w:val="28"/>
          <w:szCs w:val="28"/>
        </w:rPr>
        <w:t>// call the sayHello function</w:t>
      </w:r>
    </w:p>
    <w:p w14:paraId="6504848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1CC1D8A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476C40C0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64A8CB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3: Sum and Average of Array Elements</w:t>
      </w:r>
    </w:p>
    <w:p w14:paraId="2B0A57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6D06B85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44B9A85B">
      <w:pPr>
        <w:rPr>
          <w:color w:val="2E75B6" w:themeColor="accent5" w:themeShade="BF"/>
          <w:sz w:val="28"/>
          <w:szCs w:val="28"/>
        </w:rPr>
      </w:pPr>
    </w:p>
    <w:p w14:paraId="217C792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calculateSum(int arr[], int size) { </w:t>
      </w:r>
      <w:r>
        <w:rPr>
          <w:color w:val="385724" w:themeColor="accent6" w:themeShade="80"/>
          <w:sz w:val="28"/>
          <w:szCs w:val="28"/>
        </w:rPr>
        <w:t>// function to calculate sum</w:t>
      </w:r>
    </w:p>
    <w:p w14:paraId="3F3FF188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sum = 0;                                       </w:t>
      </w:r>
      <w:r>
        <w:rPr>
          <w:color w:val="385724" w:themeColor="accent6" w:themeShade="80"/>
          <w:sz w:val="28"/>
          <w:szCs w:val="28"/>
        </w:rPr>
        <w:t>// variable to store sum</w:t>
      </w:r>
    </w:p>
    <w:p w14:paraId="1321C2A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size; i++) {             </w:t>
      </w:r>
      <w:r>
        <w:rPr>
          <w:color w:val="385724" w:themeColor="accent6" w:themeShade="80"/>
          <w:sz w:val="28"/>
          <w:szCs w:val="28"/>
        </w:rPr>
        <w:t>// loop through array</w:t>
      </w:r>
    </w:p>
    <w:p w14:paraId="1134544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sum += arr[i];                             </w:t>
      </w:r>
      <w:r>
        <w:rPr>
          <w:color w:val="385724" w:themeColor="accent6" w:themeShade="80"/>
          <w:sz w:val="28"/>
          <w:szCs w:val="28"/>
        </w:rPr>
        <w:t>// add each element to sum</w:t>
      </w:r>
    </w:p>
    <w:p w14:paraId="1F91438B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2D8DD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sum;                                   </w:t>
      </w:r>
      <w:r>
        <w:rPr>
          <w:color w:val="385724" w:themeColor="accent6" w:themeShade="80"/>
          <w:sz w:val="28"/>
          <w:szCs w:val="28"/>
        </w:rPr>
        <w:t>// return total sum</w:t>
      </w:r>
    </w:p>
    <w:p w14:paraId="74BB0A7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468D0159">
      <w:pPr>
        <w:rPr>
          <w:color w:val="2E75B6" w:themeColor="accent5" w:themeShade="BF"/>
          <w:sz w:val="28"/>
          <w:szCs w:val="28"/>
        </w:rPr>
      </w:pPr>
    </w:p>
    <w:p w14:paraId="2A797AE4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116C4237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numbers[10];                           </w:t>
      </w:r>
      <w:r>
        <w:rPr>
          <w:color w:val="385724" w:themeColor="accent6" w:themeShade="80"/>
          <w:sz w:val="28"/>
          <w:szCs w:val="28"/>
        </w:rPr>
        <w:t>// declare array of size 10</w:t>
      </w:r>
    </w:p>
    <w:p w14:paraId="0134F31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"Enter 10 integers: ";    </w:t>
      </w:r>
      <w:r>
        <w:rPr>
          <w:color w:val="385724" w:themeColor="accent6" w:themeShade="80"/>
          <w:sz w:val="28"/>
          <w:szCs w:val="28"/>
        </w:rPr>
        <w:t>// ask user for input</w:t>
      </w:r>
    </w:p>
    <w:p w14:paraId="675EEBF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10; i++) {             </w:t>
      </w:r>
      <w:r>
        <w:rPr>
          <w:color w:val="385724" w:themeColor="accent6" w:themeShade="80"/>
          <w:sz w:val="28"/>
          <w:szCs w:val="28"/>
        </w:rPr>
        <w:t>// loop for 10 inputs</w:t>
      </w:r>
    </w:p>
    <w:p w14:paraId="3F8FFD9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cin &gt;&gt; numbers[i];                   </w:t>
      </w:r>
      <w:r>
        <w:rPr>
          <w:color w:val="385724" w:themeColor="accent6" w:themeShade="80"/>
          <w:sz w:val="28"/>
          <w:szCs w:val="28"/>
        </w:rPr>
        <w:t>// store each input in array</w:t>
      </w:r>
    </w:p>
    <w:p w14:paraId="12003D0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E323812">
      <w:pPr>
        <w:rPr>
          <w:color w:val="2E75B6" w:themeColor="accent5" w:themeShade="BF"/>
          <w:sz w:val="28"/>
          <w:szCs w:val="28"/>
        </w:rPr>
      </w:pPr>
    </w:p>
    <w:p w14:paraId="579DCE0C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total = calculateSum(numbers, 10); </w:t>
      </w:r>
      <w:r>
        <w:rPr>
          <w:color w:val="385724" w:themeColor="accent6" w:themeShade="80"/>
          <w:sz w:val="28"/>
          <w:szCs w:val="28"/>
        </w:rPr>
        <w:t>// call function to get sum</w:t>
      </w:r>
    </w:p>
    <w:p w14:paraId="5BF6957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float average = total / 10.0;                   </w:t>
      </w:r>
      <w:r>
        <w:rPr>
          <w:color w:val="385724" w:themeColor="accent6" w:themeShade="80"/>
          <w:sz w:val="28"/>
          <w:szCs w:val="28"/>
        </w:rPr>
        <w:t>// calculate average</w:t>
      </w:r>
    </w:p>
    <w:p w14:paraId="1DD0369E">
      <w:pPr>
        <w:rPr>
          <w:b/>
          <w:bCs/>
          <w:color w:val="385724" w:themeColor="accent6" w:themeShade="80"/>
          <w:sz w:val="28"/>
          <w:szCs w:val="28"/>
        </w:rPr>
      </w:pPr>
    </w:p>
    <w:p w14:paraId="57CC1D12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"Sum = " &lt;&lt; total &lt;&lt; endl;              </w:t>
      </w:r>
      <w:r>
        <w:rPr>
          <w:color w:val="385724" w:themeColor="accent6" w:themeShade="80"/>
          <w:sz w:val="28"/>
          <w:szCs w:val="28"/>
        </w:rPr>
        <w:t>// display sum</w:t>
      </w:r>
    </w:p>
    <w:p w14:paraId="4C8414EE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"Average = " &lt;&lt; average &lt;&lt; endl; </w:t>
      </w:r>
      <w:r>
        <w:rPr>
          <w:color w:val="385724" w:themeColor="accent6" w:themeShade="80"/>
          <w:sz w:val="28"/>
          <w:szCs w:val="28"/>
        </w:rPr>
        <w:t>// display average</w:t>
      </w:r>
    </w:p>
    <w:p w14:paraId="0223BCB1">
      <w:pPr>
        <w:rPr>
          <w:color w:val="2E75B6" w:themeColor="accent5" w:themeShade="BF"/>
          <w:sz w:val="28"/>
          <w:szCs w:val="28"/>
        </w:rPr>
      </w:pPr>
    </w:p>
    <w:p w14:paraId="300A77B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                         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744B69C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67C37157">
      <w:pP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Results</w:t>
      </w:r>
    </w:p>
    <w:p w14:paraId="4FDFFEE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1 displayed: Welcome to Lab 09!</w:t>
      </w:r>
    </w:p>
    <w:p w14:paraId="5F42DE20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2 displayed: Hello, World!</w:t>
      </w:r>
    </w:p>
    <w:p w14:paraId="2350554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3 correctly calculated the sum and average of 10 integers entered by the user.</w:t>
      </w:r>
    </w:p>
    <w:p w14:paraId="2984B105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6287D2B9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 how to:</w:t>
      </w:r>
    </w:p>
    <w:p w14:paraId="0FABEF1B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Declare and define functions in C++.</w:t>
      </w:r>
    </w:p>
    <w:p w14:paraId="5200A7DD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Call functions from main().</w:t>
      </w:r>
    </w:p>
    <w:p w14:paraId="7E34A6F1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 parameters to functions and return values.</w:t>
      </w:r>
    </w:p>
    <w:p w14:paraId="44F56DB4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functions to simplify array operations like sum and average.</w:t>
      </w:r>
    </w:p>
    <w:p w14:paraId="167E5980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easier to understand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B468998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850FBE">
      <w:pPr>
        <w:rPr>
          <w:color w:val="2E75B6" w:themeColor="accent5" w:themeShade="BF"/>
          <w:sz w:val="32"/>
          <w:szCs w:val="32"/>
        </w:rPr>
      </w:pPr>
    </w:p>
    <w:p w14:paraId="2C014943">
      <w:pPr>
        <w:rPr>
          <w:color w:val="2E75B6" w:themeColor="accent5" w:themeShade="BF"/>
          <w:sz w:val="28"/>
          <w:szCs w:val="28"/>
        </w:rPr>
      </w:pPr>
    </w:p>
    <w:p w14:paraId="686DACC9">
      <w:pPr>
        <w:rPr>
          <w:color w:val="0070C0"/>
          <w:sz w:val="28"/>
          <w:szCs w:val="28"/>
        </w:rPr>
      </w:pPr>
    </w:p>
    <w:p w14:paraId="76B24CA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F7C63"/>
    <w:multiLevelType w:val="multilevel"/>
    <w:tmpl w:val="2CAF7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FB7AF3"/>
    <w:multiLevelType w:val="multilevel"/>
    <w:tmpl w:val="4CFB7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05E3564"/>
    <w:multiLevelType w:val="multilevel"/>
    <w:tmpl w:val="605E3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CD1E22"/>
    <w:multiLevelType w:val="multilevel"/>
    <w:tmpl w:val="69CD1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1B22B5"/>
    <w:multiLevelType w:val="multilevel"/>
    <w:tmpl w:val="731B2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38"/>
    <w:rsid w:val="00086B20"/>
    <w:rsid w:val="000B7138"/>
    <w:rsid w:val="006949C3"/>
    <w:rsid w:val="007A3944"/>
    <w:rsid w:val="0084422B"/>
    <w:rsid w:val="008F2BBC"/>
    <w:rsid w:val="00915EC4"/>
    <w:rsid w:val="00FB3EC3"/>
    <w:rsid w:val="00FF6444"/>
    <w:rsid w:val="4EDC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5</Pages>
  <Words>358</Words>
  <Characters>1773</Characters>
  <Lines>25</Lines>
  <Paragraphs>7</Paragraphs>
  <TotalTime>16</TotalTime>
  <ScaleCrop>false</ScaleCrop>
  <LinksUpToDate>false</LinksUpToDate>
  <CharactersWithSpaces>2621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2026-05-05T17:04:00Z</dcterms:created>
  <dc:creator>Laptop Valley</dc:creator>
  <cp:lastModifiedBy>LENOVO</cp:lastModifiedBy>
  <dcterms:modified xsi:type="dcterms:W3CDTF">2026-05-15T09:18:31Z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A6EF9E1A01724B7E8242C3BA81B46EA9_13</vt:lpwstr>
  </property>
</Properties>
</file>