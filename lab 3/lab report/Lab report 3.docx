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1215D">
      <w:r>
        <w:t xml:space="preserve">                                                   </w:t>
      </w:r>
    </w:p>
    <w:p w14:paraId="1E6FAEA7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74A3DC6C"/>
    <w:p w14:paraId="32BC0D5B">
      <w:pPr>
        <w:rPr>
          <w:sz w:val="32"/>
          <w:szCs w:val="32"/>
        </w:rPr>
      </w:pPr>
    </w:p>
    <w:p w14:paraId="49C0F2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Lab Report – EE-170L Computer Programming (Lab 03)</w:t>
      </w:r>
    </w:p>
    <w:p w14:paraId="7AF9FBA9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 w14:paraId="6538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0093340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443021F7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Afnan</w:t>
            </w:r>
          </w:p>
        </w:tc>
      </w:tr>
      <w:tr w14:paraId="44510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0CDC6A3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E770860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06</w:t>
            </w:r>
            <w:r>
              <w:rPr>
                <w:rFonts w:hint="default"/>
                <w:sz w:val="44"/>
                <w:szCs w:val="44"/>
                <w:lang w:val="en-US"/>
              </w:rPr>
              <w:t>59</w:t>
            </w:r>
          </w:p>
        </w:tc>
      </w:tr>
      <w:tr w14:paraId="304F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30B102C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D2AE43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4D80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2D90E7C9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70F57CF7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3 (programming)</w:t>
            </w:r>
          </w:p>
        </w:tc>
      </w:tr>
      <w:tr w14:paraId="75AE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7A6B127C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10BD5F6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14:paraId="08DF217C"/>
    <w:p w14:paraId="4B6510D4">
      <w:r>
        <w:br w:type="page"/>
      </w:r>
    </w:p>
    <w:p w14:paraId="17552F0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1. Objective</w:t>
      </w:r>
    </w:p>
    <w:p w14:paraId="4A15F2E9">
      <w:pPr>
        <w:rPr>
          <w:sz w:val="32"/>
          <w:szCs w:val="32"/>
        </w:rPr>
      </w:pPr>
      <w:r>
        <w:rPr>
          <w:sz w:val="32"/>
          <w:szCs w:val="32"/>
        </w:rPr>
        <w:t>The purpose of this lab is to understand and implement:</w:t>
      </w:r>
    </w:p>
    <w:p w14:paraId="0D62E2A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Comparison/Relational Operators</w:t>
      </w:r>
    </w:p>
    <w:p w14:paraId="4087B08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Logical Operators</w:t>
      </w:r>
    </w:p>
    <w:p w14:paraId="1E1CA23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Decision-making structures (if, if-else, else-if)</w:t>
      </w:r>
    </w:p>
    <w:p w14:paraId="5B92D05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Theory</w:t>
      </w:r>
    </w:p>
    <w:p w14:paraId="37A185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2.1 Relational Operators</w:t>
      </w:r>
    </w:p>
    <w:p w14:paraId="2560C2A3">
      <w:pPr>
        <w:rPr>
          <w:sz w:val="32"/>
          <w:szCs w:val="32"/>
        </w:rPr>
      </w:pPr>
      <w:r>
        <w:rPr>
          <w:sz w:val="32"/>
          <w:szCs w:val="32"/>
        </w:rPr>
        <w:t>Relational operators compare two values and return a boolean result (true or false).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Examples:</w:t>
      </w:r>
    </w:p>
    <w:p w14:paraId="627DFCB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 : Less than</w:t>
      </w:r>
    </w:p>
    <w:p w14:paraId="6D1B5CB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 : Greater than</w:t>
      </w:r>
    </w:p>
    <w:p w14:paraId="30DDF6F2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&lt;= : Less than or equal to</w:t>
      </w:r>
    </w:p>
    <w:p w14:paraId="3E1A9091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&gt;= : Greater than or equal to</w:t>
      </w:r>
    </w:p>
    <w:p w14:paraId="24157D3F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== : Equal to</w:t>
      </w:r>
    </w:p>
    <w:p w14:paraId="338F2E01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!= : Not equal to</w:t>
      </w:r>
    </w:p>
    <w:p w14:paraId="39A8AE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2.2 Logical Operators</w:t>
      </w:r>
    </w:p>
    <w:p w14:paraId="4FD6AC22">
      <w:pPr>
        <w:rPr>
          <w:sz w:val="32"/>
          <w:szCs w:val="32"/>
        </w:rPr>
      </w:pPr>
      <w:r>
        <w:rPr>
          <w:sz w:val="32"/>
          <w:szCs w:val="32"/>
        </w:rPr>
        <w:t>Logical operators combine or negate conditions.</w:t>
      </w:r>
    </w:p>
    <w:p w14:paraId="56F43A36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! : NOT</w:t>
      </w:r>
    </w:p>
    <w:p w14:paraId="0BD62C9D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&amp;&amp; : AND</w:t>
      </w:r>
    </w:p>
    <w:p w14:paraId="2FB4417D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|| : OR</w:t>
      </w:r>
    </w:p>
    <w:p w14:paraId="7DBBF4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2.3 Decision Control Structures</w:t>
      </w:r>
    </w:p>
    <w:p w14:paraId="24753A8B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if statement</w:t>
      </w:r>
      <w:r>
        <w:rPr>
          <w:sz w:val="32"/>
          <w:szCs w:val="32"/>
        </w:rPr>
        <w:t>: Executes a block if condition is true.</w:t>
      </w:r>
    </w:p>
    <w:p w14:paraId="105975E1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if-else statement</w:t>
      </w:r>
      <w:r>
        <w:rPr>
          <w:sz w:val="32"/>
          <w:szCs w:val="32"/>
        </w:rPr>
        <w:t>: Executes one block if condition is true, otherwise another block.</w:t>
      </w:r>
    </w:p>
    <w:p w14:paraId="26DC9737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else-if statement</w:t>
      </w:r>
      <w:r>
        <w:rPr>
          <w:sz w:val="32"/>
          <w:szCs w:val="32"/>
        </w:rPr>
        <w:t>: Allows multiple conditions to be checked sequentially.</w:t>
      </w:r>
    </w:p>
    <w:p w14:paraId="71F292A0">
      <w:pPr>
        <w:rPr>
          <w:b/>
          <w:bCs/>
          <w:sz w:val="48"/>
          <w:szCs w:val="48"/>
        </w:rPr>
      </w:pPr>
    </w:p>
    <w:p w14:paraId="634C236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Programs and Results</w:t>
      </w:r>
    </w:p>
    <w:p w14:paraId="072849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 Comparison Operators</w:t>
      </w:r>
    </w:p>
    <w:p w14:paraId="1F578831">
      <w:pPr>
        <w:rPr>
          <w:b/>
          <w:bCs/>
          <w:sz w:val="32"/>
          <w:szCs w:val="32"/>
        </w:rPr>
      </w:pPr>
    </w:p>
    <w:p w14:paraId="3FA8E3FC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 w14:paraId="01D862E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 w14:paraId="157D6F3A">
      <w:pPr>
        <w:rPr>
          <w:b/>
          <w:bCs/>
          <w:color w:val="1F4E79"/>
          <w:sz w:val="32"/>
          <w:szCs w:val="32"/>
        </w:rPr>
      </w:pPr>
    </w:p>
    <w:p w14:paraId="4AB97BE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 () {</w:t>
      </w:r>
    </w:p>
    <w:p w14:paraId="08F3BCD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a, b;</w:t>
      </w:r>
    </w:p>
    <w:p w14:paraId="462FEDF0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cout &lt;&lt; "Enter two numbers: ";</w:t>
      </w:r>
    </w:p>
    <w:p w14:paraId="170AAB6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cin &gt;&gt; a &gt;&gt; b;</w:t>
      </w:r>
    </w:p>
    <w:p w14:paraId="797ACF77">
      <w:pPr>
        <w:rPr>
          <w:b/>
          <w:bCs/>
          <w:color w:val="1F4E79"/>
          <w:sz w:val="32"/>
          <w:szCs w:val="32"/>
        </w:rPr>
      </w:pPr>
    </w:p>
    <w:p w14:paraId="01D67CE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(a == b)</w:t>
      </w:r>
    </w:p>
    <w:p w14:paraId="1E87E07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"Both numbers are equal." &lt;&lt; endl;</w:t>
      </w:r>
    </w:p>
    <w:p w14:paraId="1F291C13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 if (a &gt; b)</w:t>
      </w:r>
    </w:p>
    <w:p w14:paraId="7FAF958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"First number is greater." &lt;&lt; endl;</w:t>
      </w:r>
    </w:p>
    <w:p w14:paraId="562530F5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 w14:paraId="382B6E4C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"First number is smaller." &lt;&lt; endl;</w:t>
      </w:r>
    </w:p>
    <w:p w14:paraId="4E462D37">
      <w:pPr>
        <w:rPr>
          <w:b/>
          <w:bCs/>
          <w:color w:val="1F4E79"/>
          <w:sz w:val="32"/>
          <w:szCs w:val="32"/>
        </w:rPr>
      </w:pPr>
    </w:p>
    <w:p w14:paraId="10A4CE77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 w14:paraId="3A903D3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14:paraId="7CC5AD71">
      <w:pPr>
        <w:rPr>
          <w:b/>
          <w:bCs/>
          <w:color w:val="1F4E79"/>
          <w:sz w:val="32"/>
          <w:szCs w:val="32"/>
        </w:rPr>
      </w:pPr>
    </w:p>
    <w:p w14:paraId="0801BAA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14:paraId="1CA17F4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two numbers: 10 20</w:t>
      </w:r>
    </w:p>
    <w:p w14:paraId="7D70037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First number is smaller.</w:t>
      </w:r>
    </w:p>
    <w:p w14:paraId="6A574816">
      <w:pPr>
        <w:rPr>
          <w:b/>
          <w:bCs/>
          <w:color w:val="1F4E79"/>
          <w:sz w:val="32"/>
          <w:szCs w:val="32"/>
        </w:rPr>
      </w:pPr>
    </w:p>
    <w:p w14:paraId="24C42589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2: Logical Operators</w:t>
      </w:r>
    </w:p>
    <w:p w14:paraId="6B279878">
      <w:pPr>
        <w:rPr>
          <w:b/>
          <w:bCs/>
          <w:color w:val="000000"/>
          <w:sz w:val="36"/>
          <w:szCs w:val="36"/>
        </w:rPr>
      </w:pPr>
    </w:p>
    <w:p w14:paraId="164CF24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 w14:paraId="07FF4371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 w14:paraId="22B5FF6C">
      <w:pPr>
        <w:rPr>
          <w:b/>
          <w:bCs/>
          <w:color w:val="1F4E79"/>
          <w:sz w:val="32"/>
          <w:szCs w:val="32"/>
        </w:rPr>
      </w:pPr>
    </w:p>
    <w:p w14:paraId="02155C4A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 w14:paraId="188FB56C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num;</w:t>
      </w:r>
    </w:p>
    <w:p w14:paraId="2103C3F6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cout &lt;&lt; "Enter a number: ";</w:t>
      </w:r>
    </w:p>
    <w:p w14:paraId="3175B624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cin &gt;&gt; num;</w:t>
      </w:r>
    </w:p>
    <w:p w14:paraId="60418A2B">
      <w:pPr>
        <w:rPr>
          <w:b/>
          <w:bCs/>
          <w:color w:val="1F4E79"/>
          <w:sz w:val="32"/>
          <w:szCs w:val="32"/>
        </w:rPr>
      </w:pPr>
    </w:p>
    <w:p w14:paraId="19E3ECA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(num &gt; 0 &amp;&amp; num &lt; 100)</w:t>
      </w:r>
    </w:p>
    <w:p w14:paraId="28344762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"Number is between 0 and 100." &lt;&lt; endl;</w:t>
      </w:r>
    </w:p>
    <w:p w14:paraId="56C88D2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 w14:paraId="2EF6469F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"Number does not meet the condition." &lt;&lt; endl;</w:t>
      </w:r>
    </w:p>
    <w:p w14:paraId="4D0C928A">
      <w:pPr>
        <w:rPr>
          <w:b/>
          <w:bCs/>
          <w:color w:val="1F4E79"/>
          <w:sz w:val="32"/>
          <w:szCs w:val="32"/>
        </w:rPr>
      </w:pPr>
    </w:p>
    <w:p w14:paraId="2A63B55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 w14:paraId="0B92AEEA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14:paraId="2B890215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14:paraId="02BC477A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50</w:t>
      </w:r>
    </w:p>
    <w:p w14:paraId="388327C2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between 0 and 100.</w:t>
      </w:r>
    </w:p>
    <w:p w14:paraId="3F39EE65">
      <w:pPr>
        <w:rPr>
          <w:b/>
          <w:bCs/>
          <w:color w:val="1F4E79"/>
          <w:sz w:val="32"/>
          <w:szCs w:val="32"/>
        </w:rPr>
      </w:pPr>
    </w:p>
    <w:p w14:paraId="32A297BD">
      <w:pPr>
        <w:rPr>
          <w:b/>
          <w:bCs/>
          <w:color w:val="0D0D0D"/>
          <w:sz w:val="40"/>
          <w:szCs w:val="40"/>
        </w:rPr>
      </w:pPr>
      <w:r>
        <w:rPr>
          <w:b/>
          <w:bCs/>
          <w:color w:val="0D0D0D"/>
          <w:sz w:val="40"/>
          <w:szCs w:val="40"/>
        </w:rPr>
        <w:t>Task 3: If Statement</w:t>
      </w:r>
    </w:p>
    <w:p w14:paraId="7F5E59BE">
      <w:pPr>
        <w:rPr>
          <w:b/>
          <w:bCs/>
          <w:color w:val="0D0D0D"/>
          <w:sz w:val="36"/>
          <w:szCs w:val="36"/>
        </w:rPr>
      </w:pPr>
    </w:p>
    <w:p w14:paraId="0B45B9C2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 w14:paraId="182517D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 w14:paraId="0CAEC75E">
      <w:pPr>
        <w:rPr>
          <w:b/>
          <w:bCs/>
          <w:color w:val="1F4E79"/>
          <w:sz w:val="32"/>
          <w:szCs w:val="32"/>
        </w:rPr>
      </w:pPr>
    </w:p>
    <w:p w14:paraId="6143BE1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 w14:paraId="607E0A1A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num;</w:t>
      </w:r>
    </w:p>
    <w:p w14:paraId="18801315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cout &lt;&lt; "Enter a number: ";</w:t>
      </w:r>
    </w:p>
    <w:p w14:paraId="08A94635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cin &gt;&gt; num;</w:t>
      </w:r>
    </w:p>
    <w:p w14:paraId="3F6A265F">
      <w:pPr>
        <w:rPr>
          <w:b/>
          <w:bCs/>
          <w:color w:val="1F4E79"/>
          <w:sz w:val="32"/>
          <w:szCs w:val="32"/>
        </w:rPr>
      </w:pPr>
    </w:p>
    <w:p w14:paraId="71E7613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(num &gt; 0)</w:t>
      </w:r>
    </w:p>
    <w:p w14:paraId="5D665EF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"Number is positive." &lt;&lt; endl;</w:t>
      </w:r>
    </w:p>
    <w:p w14:paraId="497F4632">
      <w:pPr>
        <w:rPr>
          <w:b/>
          <w:bCs/>
          <w:color w:val="1F4E79"/>
          <w:sz w:val="32"/>
          <w:szCs w:val="32"/>
        </w:rPr>
      </w:pPr>
    </w:p>
    <w:p w14:paraId="58F2DBA6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 w14:paraId="21B0FE37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14:paraId="47B90C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14:paraId="2EE8AFE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-5</w:t>
      </w:r>
    </w:p>
    <w:p w14:paraId="3D26C54F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(no output since condition is false)</w:t>
      </w:r>
    </w:p>
    <w:p w14:paraId="2B485470">
      <w:pPr>
        <w:rPr>
          <w:b/>
          <w:bCs/>
          <w:color w:val="1F4E79"/>
          <w:sz w:val="32"/>
          <w:szCs w:val="32"/>
        </w:rPr>
      </w:pPr>
    </w:p>
    <w:p w14:paraId="57067B07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4: If-Else Statement</w:t>
      </w:r>
    </w:p>
    <w:p w14:paraId="17E99EB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 w14:paraId="45A8A563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 w14:paraId="53FA59FE">
      <w:pPr>
        <w:rPr>
          <w:b/>
          <w:bCs/>
          <w:color w:val="1F4E79"/>
          <w:sz w:val="32"/>
          <w:szCs w:val="32"/>
        </w:rPr>
      </w:pPr>
    </w:p>
    <w:p w14:paraId="4278F756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 w14:paraId="17CED6D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age;</w:t>
      </w:r>
    </w:p>
    <w:p w14:paraId="5C65C59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cout &lt;&lt; "Enter your age: ";</w:t>
      </w:r>
    </w:p>
    <w:p w14:paraId="6F7B072A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cin &gt;&gt; age;</w:t>
      </w:r>
    </w:p>
    <w:p w14:paraId="77F953F4">
      <w:pPr>
        <w:rPr>
          <w:b/>
          <w:bCs/>
          <w:color w:val="1F4E79"/>
          <w:sz w:val="32"/>
          <w:szCs w:val="32"/>
        </w:rPr>
      </w:pPr>
    </w:p>
    <w:p w14:paraId="0F045EE1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(age &gt;= 18)</w:t>
      </w:r>
    </w:p>
    <w:p w14:paraId="5EF3F74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"You are eligible to vote." &lt;&lt; endl;</w:t>
      </w:r>
    </w:p>
    <w:p w14:paraId="049206AD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 w14:paraId="5450648A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"You are not eligible to vote." &lt;&lt; endl;</w:t>
      </w:r>
    </w:p>
    <w:p w14:paraId="45CB92FD">
      <w:pPr>
        <w:rPr>
          <w:b/>
          <w:bCs/>
          <w:color w:val="1F4E79"/>
          <w:sz w:val="32"/>
          <w:szCs w:val="32"/>
        </w:rPr>
      </w:pPr>
    </w:p>
    <w:p w14:paraId="662E0B63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 w14:paraId="12A14C0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14:paraId="1867DE1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14:paraId="49511D8F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your age: 16</w:t>
      </w:r>
    </w:p>
    <w:p w14:paraId="5D1C9AA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You are not eligible to vote.</w:t>
      </w:r>
    </w:p>
    <w:p w14:paraId="0E02BD09">
      <w:pPr>
        <w:rPr>
          <w:b/>
          <w:bCs/>
          <w:color w:val="1F4E79"/>
          <w:sz w:val="32"/>
          <w:szCs w:val="32"/>
        </w:rPr>
      </w:pPr>
    </w:p>
    <w:p w14:paraId="6D38B56F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5: Else-If Statement</w:t>
      </w:r>
    </w:p>
    <w:p w14:paraId="76866567">
      <w:pPr>
        <w:rPr>
          <w:b/>
          <w:bCs/>
          <w:color w:val="1F4E79"/>
          <w:sz w:val="32"/>
          <w:szCs w:val="32"/>
        </w:rPr>
      </w:pPr>
    </w:p>
    <w:p w14:paraId="17826DD4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&lt;iostream&gt;</w:t>
      </w:r>
    </w:p>
    <w:p w14:paraId="36096631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using namespace std;</w:t>
      </w:r>
    </w:p>
    <w:p w14:paraId="22FBCA3D">
      <w:pPr>
        <w:rPr>
          <w:b/>
          <w:bCs/>
          <w:color w:val="1F4E79"/>
          <w:sz w:val="32"/>
          <w:szCs w:val="32"/>
        </w:rPr>
      </w:pPr>
    </w:p>
    <w:p w14:paraId="55B0C070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int main() {</w:t>
      </w:r>
    </w:p>
    <w:p w14:paraId="03244B07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int num;</w:t>
      </w:r>
    </w:p>
    <w:p w14:paraId="7A03043C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cout &lt;&lt; "Enter a number: ";</w:t>
      </w:r>
    </w:p>
    <w:p w14:paraId="6C75DC31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cin &gt;&gt; num;</w:t>
      </w:r>
    </w:p>
    <w:p w14:paraId="48DC504F">
      <w:pPr>
        <w:rPr>
          <w:b/>
          <w:bCs/>
          <w:color w:val="1F4E79"/>
          <w:sz w:val="32"/>
          <w:szCs w:val="32"/>
        </w:rPr>
      </w:pPr>
    </w:p>
    <w:p w14:paraId="1972C2EF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if (num &gt; 0)</w:t>
      </w:r>
    </w:p>
    <w:p w14:paraId="554D9E6C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"Number is positive." &lt;&lt; endl;</w:t>
      </w:r>
    </w:p>
    <w:p w14:paraId="3AFE1467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 if (num &lt; 0)</w:t>
      </w:r>
    </w:p>
    <w:p w14:paraId="61AC67B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"Number is negative." &lt;&lt; endl;</w:t>
      </w:r>
    </w:p>
    <w:p w14:paraId="0EBEA889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else</w:t>
      </w:r>
    </w:p>
    <w:p w14:paraId="542C6CD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cout &lt;&lt; "Number is zero." &lt;&lt; endl;</w:t>
      </w:r>
    </w:p>
    <w:p w14:paraId="54774C1B">
      <w:pPr>
        <w:rPr>
          <w:b/>
          <w:bCs/>
          <w:color w:val="1F4E79"/>
          <w:sz w:val="32"/>
          <w:szCs w:val="32"/>
        </w:rPr>
      </w:pPr>
    </w:p>
    <w:p w14:paraId="4DBAE21E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return 0;</w:t>
      </w:r>
    </w:p>
    <w:p w14:paraId="1B9EB018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14:paraId="46A1E6F2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14:paraId="2D29E30F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0</w:t>
      </w:r>
    </w:p>
    <w:p w14:paraId="59A1B525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zero.</w:t>
      </w:r>
    </w:p>
    <w:p w14:paraId="4C849843">
      <w:pPr>
        <w:rPr>
          <w:b/>
          <w:bCs/>
          <w:color w:val="1F4E79"/>
          <w:sz w:val="32"/>
          <w:szCs w:val="32"/>
        </w:rPr>
      </w:pPr>
    </w:p>
    <w:p w14:paraId="317B2E03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 Discussion</w:t>
      </w:r>
    </w:p>
    <w:p w14:paraId="2A48DBB1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Relational operators allow comparison between values, essential for decision-making.</w:t>
      </w:r>
    </w:p>
    <w:p w14:paraId="2B6B1678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Logical operators combine conditions, making programs more flexible.</w:t>
      </w:r>
    </w:p>
    <w:p w14:paraId="258B35A6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Control structures (if, if-else, else-if) enable branching logic, allowing programs to respond differently based on input.</w:t>
      </w:r>
    </w:p>
    <w:p w14:paraId="57DB8AE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 Conclusion</w:t>
      </w:r>
    </w:p>
    <w:p w14:paraId="444763A8">
      <w:pPr>
        <w:rPr>
          <w:sz w:val="32"/>
          <w:szCs w:val="32"/>
        </w:rPr>
      </w:pPr>
      <w:r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w14:paraId="4D1B1EC8">
      <w:pPr>
        <w:rPr>
          <w:b/>
          <w:bCs/>
          <w:color w:val="1F4E79"/>
          <w:sz w:val="32"/>
          <w:szCs w:val="32"/>
        </w:rPr>
      </w:pPr>
    </w:p>
    <w:p w14:paraId="0AC8913B">
      <w:pPr>
        <w:rPr>
          <w:b/>
          <w:bCs/>
          <w:color w:val="1F4E79"/>
          <w:sz w:val="36"/>
          <w:szCs w:val="36"/>
        </w:rPr>
      </w:pPr>
    </w:p>
    <w:p w14:paraId="218BB776">
      <w:pPr>
        <w:rPr>
          <w:b/>
          <w:bCs/>
          <w:color w:val="1F4E79"/>
          <w:sz w:val="36"/>
          <w:szCs w:val="36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D4AF5"/>
    <w:multiLevelType w:val="multilevel"/>
    <w:tmpl w:val="16DD4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FF9579D"/>
    <w:multiLevelType w:val="multilevel"/>
    <w:tmpl w:val="1FF95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7F0684"/>
    <w:multiLevelType w:val="multilevel"/>
    <w:tmpl w:val="237F0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3841BE6"/>
    <w:multiLevelType w:val="multilevel"/>
    <w:tmpl w:val="33841B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78F1797"/>
    <w:multiLevelType w:val="multilevel"/>
    <w:tmpl w:val="678F1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compatSetting w:name="compatibilityMode" w:uri="http://schemas.microsoft.com/office/word" w:val="15"/>
  </w:compat>
  <w:rsids>
    <w:rsidRoot w:val="00000000"/>
    <w:rsid w:val="04822175"/>
    <w:rsid w:val="30901B4F"/>
    <w:rsid w:val="779C01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Calibri" w:hAnsi="Calibri" w:eastAsia="Calibri" w:cs="Arial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uiPriority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10">
    <w:name w:val="heading 9"/>
    <w:basedOn w:val="1"/>
    <w:next w:val="1"/>
    <w:qFormat/>
    <w:uiPriority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rFonts w:eastAsia="等线 Light" w:cs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uiPriority w:val="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paragraph" w:customStyle="1" w:styleId="15">
    <w:name w:val="Quote"/>
    <w:basedOn w:val="1"/>
    <w:next w:val="1"/>
    <w:qFormat/>
    <w:uiPriority w:val="0"/>
    <w:pPr>
      <w:spacing w:before="160"/>
      <w:jc w:val="center"/>
    </w:pPr>
    <w:rPr>
      <w:i/>
      <w:iCs/>
      <w:color w:val="404040"/>
    </w:rPr>
  </w:style>
  <w:style w:type="paragraph" w:customStyle="1" w:styleId="16">
    <w:name w:val="List Paragraph"/>
    <w:basedOn w:val="1"/>
    <w:qFormat/>
    <w:uiPriority w:val="0"/>
    <w:pPr>
      <w:ind w:left="720"/>
      <w:contextualSpacing/>
    </w:pPr>
  </w:style>
  <w:style w:type="character" w:customStyle="1" w:styleId="17">
    <w:name w:val="Intense Emphasis"/>
    <w:basedOn w:val="11"/>
    <w:qFormat/>
    <w:uiPriority w:val="0"/>
    <w:rPr>
      <w:i/>
      <w:iCs/>
      <w:color w:val="2F5496"/>
    </w:rPr>
  </w:style>
  <w:style w:type="paragraph" w:customStyle="1" w:styleId="18">
    <w:name w:val="Intense Quote"/>
    <w:basedOn w:val="1"/>
    <w:next w:val="1"/>
    <w:uiPriority w:val="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19">
    <w:name w:val="Intense Reference"/>
    <w:basedOn w:val="11"/>
    <w:qFormat/>
    <w:uiPriority w:val="0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9</Pages>
  <Words>550</Words>
  <Characters>2541</Characters>
  <Lines>169</Lines>
  <Paragraphs>124</Paragraphs>
  <TotalTime>3</TotalTime>
  <ScaleCrop>false</ScaleCrop>
  <LinksUpToDate>false</LinksUpToDate>
  <CharactersWithSpaces>3296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2026-03-02T20:26:00Z</dcterms:created>
  <dc:creator>Laptop Valley</dc:creator>
  <cp:lastModifiedBy>LENOVO</cp:lastModifiedBy>
  <dcterms:modified xsi:type="dcterms:W3CDTF">2026-03-10T15:29:09Z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B3ABC596F38D4F928A7D6FB2FAB9E5BD_13</vt:lpwstr>
  </property>
</Properties>
</file>